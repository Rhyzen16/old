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FB2F7" w14:textId="5F9BCADD" w:rsidR="00C84B06" w:rsidRDefault="00B82F72" w:rsidP="00D84EF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6C265E3" wp14:editId="538D33F6">
                <wp:simplePos x="0" y="0"/>
                <wp:positionH relativeFrom="column">
                  <wp:posOffset>-4243705</wp:posOffset>
                </wp:positionH>
                <wp:positionV relativeFrom="paragraph">
                  <wp:posOffset>728980</wp:posOffset>
                </wp:positionV>
                <wp:extent cx="8260080" cy="1786255"/>
                <wp:effectExtent l="0" t="1588" r="25083" b="25082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60080" cy="178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B0E2A" id="Rectangle 13" o:spid="_x0000_s1026" style="position:absolute;margin-left:-334.15pt;margin-top:57.4pt;width:650.4pt;height:140.65pt;rotation:90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" fillcolor="#f98723 [3205]" strokecolor="#281301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526826" wp14:editId="4925D4D9">
                <wp:simplePos x="0" y="0"/>
                <wp:positionH relativeFrom="column">
                  <wp:posOffset>1358265</wp:posOffset>
                </wp:positionH>
                <wp:positionV relativeFrom="paragraph">
                  <wp:posOffset>-308610</wp:posOffset>
                </wp:positionV>
                <wp:extent cx="8260080" cy="1786255"/>
                <wp:effectExtent l="0" t="1847850" r="0" b="18522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502">
                          <a:off x="0" y="0"/>
                          <a:ext cx="8260080" cy="178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60F" id="Rectangle 12" o:spid="_x0000_s1026" style="position:absolute;margin-left:106.95pt;margin-top:-24.3pt;width:650.4pt;height:140.65pt;rotation:1833372fd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" fillcolor="#f98723 [3205]" strokecolor="#281301 [485]" strokeweight="1pt"/>
            </w:pict>
          </mc:Fallback>
        </mc:AlternateContent>
      </w:r>
      <w:r w:rsidR="00D84EF4">
        <w:t>Tle Cooking</w:t>
      </w:r>
    </w:p>
    <w:p w14:paraId="79E174AF" w14:textId="5B22A156" w:rsidR="00C84B06" w:rsidRDefault="00150085">
      <w:pPr>
        <w:pStyle w:val="Heading2"/>
      </w:pPr>
      <w:r>
        <w:t>Group 4 umu rice chicken</w:t>
      </w:r>
    </w:p>
    <w:p w14:paraId="59465E4D" w14:textId="51912221" w:rsidR="00C84B06" w:rsidRPr="00F1724D" w:rsidRDefault="00B82F72">
      <w:pPr>
        <w:rPr>
          <w:rFonts w:ascii="ADLaM Display" w:hAnsi="ADLaM Display" w:cs="ADLaM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102ABA" wp14:editId="24AD7DDC">
                <wp:simplePos x="0" y="0"/>
                <wp:positionH relativeFrom="column">
                  <wp:posOffset>-139700</wp:posOffset>
                </wp:positionH>
                <wp:positionV relativeFrom="paragraph">
                  <wp:posOffset>1026160</wp:posOffset>
                </wp:positionV>
                <wp:extent cx="8260080" cy="1786255"/>
                <wp:effectExtent l="0" t="1847850" r="0" b="18522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502">
                          <a:off x="0" y="0"/>
                          <a:ext cx="8260080" cy="178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EDB7E" id="Rectangle 11" o:spid="_x0000_s1026" style="position:absolute;margin-left:-11pt;margin-top:80.8pt;width:650.4pt;height:140.65pt;rotation:1833372fd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" fillcolor="#f98723 [3205]" strokecolor="#281301 [485]" strokeweight="1pt"/>
            </w:pict>
          </mc:Fallback>
        </mc:AlternateContent>
      </w:r>
      <w:r w:rsidR="00725628" w:rsidRPr="00F1724D">
        <w:rPr>
          <w:rFonts w:ascii="ADLaM Display" w:hAnsi="ADLaM Display" w:cs="ADLaM Display"/>
        </w:rPr>
        <w:t>I’m</w:t>
      </w:r>
      <w:r w:rsidR="00612536" w:rsidRPr="00F1724D">
        <w:rPr>
          <w:rFonts w:ascii="ADLaM Display" w:hAnsi="ADLaM Display" w:cs="ADLaM Display"/>
        </w:rPr>
        <w:t xml:space="preserve"> from group</w:t>
      </w:r>
      <w:r w:rsidR="00A02B44" w:rsidRPr="00F1724D">
        <w:rPr>
          <w:rFonts w:ascii="ADLaM Display" w:hAnsi="ADLaM Display" w:cs="ADLaM Display"/>
        </w:rPr>
        <w:t xml:space="preserve"> 4, I don’t have a specific job or role in preparing</w:t>
      </w:r>
      <w:r w:rsidR="00782CDD" w:rsidRPr="00F1724D">
        <w:rPr>
          <w:rFonts w:ascii="ADLaM Display" w:hAnsi="ADLaM Display" w:cs="ADLaM Display"/>
        </w:rPr>
        <w:t xml:space="preserve"> or manifesting the plan our leader Zack planned for </w:t>
      </w:r>
      <w:r w:rsidR="00F71B97" w:rsidRPr="00F1724D">
        <w:rPr>
          <w:rFonts w:ascii="ADLaM Display" w:hAnsi="ADLaM Display" w:cs="ADLaM Display"/>
        </w:rPr>
        <w:t xml:space="preserve">that day. But I did bring 2 things, it was </w:t>
      </w:r>
      <w:r w:rsidR="00E01B00" w:rsidRPr="00F1724D">
        <w:rPr>
          <w:rFonts w:ascii="ADLaM Display" w:hAnsi="ADLaM Display" w:cs="ADLaM Display"/>
        </w:rPr>
        <w:t>lettuce and tomato</w:t>
      </w:r>
    </w:p>
    <w:p w14:paraId="4E560804" w14:textId="6D32477A" w:rsidR="00E01B00" w:rsidRPr="00F1724D" w:rsidRDefault="003A0817">
      <w:pPr>
        <w:rPr>
          <w:rFonts w:ascii="ADLaM Display" w:hAnsi="ADLaM Display" w:cs="ADLaM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975125A" wp14:editId="314FB91E">
                <wp:simplePos x="0" y="0"/>
                <wp:positionH relativeFrom="column">
                  <wp:posOffset>-838200</wp:posOffset>
                </wp:positionH>
                <wp:positionV relativeFrom="paragraph">
                  <wp:posOffset>2347595</wp:posOffset>
                </wp:positionV>
                <wp:extent cx="8260080" cy="1828800"/>
                <wp:effectExtent l="0" t="1847850" r="0" b="18478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502">
                          <a:off x="0" y="0"/>
                          <a:ext cx="8260080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00941" id="Rectangle 8" o:spid="_x0000_s1026" style="position:absolute;margin-left:-66pt;margin-top:184.85pt;width:650.4pt;height:2in;rotation:1833372fd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" fillcolor="#f98723 [3205]" strokecolor="#281301 [485]" strokeweight="1pt"/>
            </w:pict>
          </mc:Fallback>
        </mc:AlternateContent>
      </w:r>
      <w:r w:rsidR="00E01B00" w:rsidRPr="00F1724D">
        <w:rPr>
          <w:rFonts w:ascii="ADLaM Display" w:hAnsi="ADLaM Display" w:cs="ADLaM Display"/>
        </w:rPr>
        <w:t>That was used by</w:t>
      </w:r>
      <w:r w:rsidR="00380DF5" w:rsidRPr="00F1724D">
        <w:rPr>
          <w:rFonts w:ascii="ADLaM Display" w:hAnsi="ADLaM Display" w:cs="ADLaM Display"/>
        </w:rPr>
        <w:t xml:space="preserve"> other</w:t>
      </w:r>
      <w:r w:rsidR="00E01B00" w:rsidRPr="00F1724D">
        <w:rPr>
          <w:rFonts w:ascii="ADLaM Display" w:hAnsi="ADLaM Display" w:cs="ADLaM Display"/>
        </w:rPr>
        <w:t xml:space="preserve"> </w:t>
      </w:r>
      <w:r w:rsidR="00CA0C08" w:rsidRPr="00F1724D">
        <w:rPr>
          <w:rFonts w:ascii="ADLaM Display" w:hAnsi="ADLaM Display" w:cs="ADLaM Display"/>
        </w:rPr>
        <w:t>group and us for</w:t>
      </w:r>
      <w:r w:rsidR="00F40108" w:rsidRPr="00F1724D">
        <w:rPr>
          <w:rFonts w:ascii="ADLaM Display" w:hAnsi="ADLaM Display" w:cs="ADLaM Display"/>
        </w:rPr>
        <w:t xml:space="preserve"> scrambled egg and </w:t>
      </w:r>
      <w:proofErr w:type="spellStart"/>
      <w:r w:rsidR="005269D1" w:rsidRPr="00F1724D">
        <w:rPr>
          <w:rFonts w:ascii="ADLaM Display" w:hAnsi="ADLaM Display" w:cs="ADLaM Display"/>
        </w:rPr>
        <w:t>Umu</w:t>
      </w:r>
      <w:proofErr w:type="spellEnd"/>
      <w:r w:rsidR="00F40108" w:rsidRPr="00F1724D">
        <w:rPr>
          <w:rFonts w:ascii="ADLaM Display" w:hAnsi="ADLaM Display" w:cs="ADLaM Display"/>
        </w:rPr>
        <w:t xml:space="preserve"> chicken rice </w:t>
      </w:r>
      <w:r w:rsidR="00AB63F8" w:rsidRPr="00F1724D">
        <w:rPr>
          <w:rFonts w:ascii="ADLaM Display" w:hAnsi="ADLaM Display" w:cs="ADLaM Display"/>
        </w:rPr>
        <w:t xml:space="preserve">garnish plating, and finishing touch. </w:t>
      </w:r>
      <w:r w:rsidR="0010397C" w:rsidRPr="00F1724D">
        <w:rPr>
          <w:rFonts w:ascii="ADLaM Display" w:hAnsi="ADLaM Display" w:cs="ADLaM Display"/>
        </w:rPr>
        <w:t>Without a role</w:t>
      </w:r>
      <w:r w:rsidR="005269D1" w:rsidRPr="00F1724D">
        <w:rPr>
          <w:rFonts w:ascii="ADLaM Display" w:hAnsi="ADLaM Display" w:cs="ADLaM Display"/>
        </w:rPr>
        <w:t xml:space="preserve"> assign or to do</w:t>
      </w:r>
      <w:r w:rsidR="0010397C" w:rsidRPr="00F1724D">
        <w:rPr>
          <w:rFonts w:ascii="ADLaM Display" w:hAnsi="ADLaM Display" w:cs="ADLaM Display"/>
        </w:rPr>
        <w:t xml:space="preserve"> I got bored and I said to my groupmates that I will wash our dishes</w:t>
      </w:r>
      <w:r w:rsidR="00012F73" w:rsidRPr="00F1724D">
        <w:rPr>
          <w:rFonts w:ascii="ADLaM Display" w:hAnsi="ADLaM Display" w:cs="ADLaM Display"/>
        </w:rPr>
        <w:t xml:space="preserve"> that I did not because they did it them self</w:t>
      </w:r>
      <w:r w:rsidR="00F30225" w:rsidRPr="00F1724D">
        <w:rPr>
          <w:rFonts w:ascii="ADLaM Display" w:hAnsi="ADLaM Display" w:cs="ADLaM Display"/>
        </w:rPr>
        <w:t xml:space="preserve"> so while they were cooking I cleaned </w:t>
      </w:r>
      <w:r w:rsidR="00810CEF" w:rsidRPr="00F1724D">
        <w:rPr>
          <w:rFonts w:ascii="ADLaM Display" w:hAnsi="ADLaM Display" w:cs="ADLaM Display"/>
        </w:rPr>
        <w:t xml:space="preserve">our area and other group area. But I did see the leaking water </w:t>
      </w:r>
      <w:r w:rsidR="00146CF6" w:rsidRPr="00F1724D">
        <w:rPr>
          <w:rFonts w:ascii="ADLaM Display" w:hAnsi="ADLaM Display" w:cs="ADLaM Display"/>
        </w:rPr>
        <w:t xml:space="preserve">from the sink while cleaning the floor so </w:t>
      </w:r>
      <w:r w:rsidR="0052179D" w:rsidRPr="00F1724D">
        <w:rPr>
          <w:rFonts w:ascii="ADLaM Display" w:hAnsi="ADLaM Display" w:cs="ADLaM Display"/>
        </w:rPr>
        <w:t xml:space="preserve">I go to the janitor and ask for a mop. To clean </w:t>
      </w:r>
      <w:r w:rsidR="00B25C2D" w:rsidRPr="00F1724D">
        <w:rPr>
          <w:rFonts w:ascii="ADLaM Display" w:hAnsi="ADLaM Display" w:cs="ADLaM Display"/>
        </w:rPr>
        <w:t xml:space="preserve">it while other use the sink making the water </w:t>
      </w:r>
      <w:r w:rsidR="00380DF5" w:rsidRPr="00F1724D">
        <w:rPr>
          <w:rFonts w:ascii="ADLaM Display" w:hAnsi="ADLaM Display" w:cs="ADLaM Display"/>
        </w:rPr>
        <w:t>come back</w:t>
      </w:r>
      <w:r w:rsidR="00891C43" w:rsidRPr="00F1724D">
        <w:rPr>
          <w:rFonts w:ascii="ADLaM Display" w:hAnsi="ADLaM Display" w:cs="ADLaM Display"/>
        </w:rPr>
        <w:t xml:space="preserve"> so I mop it again and again until I surrender and ask for a new mop</w:t>
      </w:r>
      <w:r w:rsidR="00AE12F7" w:rsidRPr="00F1724D">
        <w:rPr>
          <w:rFonts w:ascii="ADLaM Display" w:hAnsi="ADLaM Display" w:cs="ADLaM Display"/>
        </w:rPr>
        <w:t xml:space="preserve"> but there is no new mop given to me.</w:t>
      </w:r>
    </w:p>
    <w:p w14:paraId="4CF112DB" w14:textId="3807B19B" w:rsidR="00AE12F7" w:rsidRPr="00F1724D" w:rsidRDefault="00300BE3">
      <w:pPr>
        <w:rPr>
          <w:rFonts w:ascii="ADLaM Display" w:hAnsi="ADLaM Display" w:cs="ADLaM Display"/>
        </w:rPr>
      </w:pPr>
      <w:r w:rsidRPr="00F1724D">
        <w:rPr>
          <w:rFonts w:ascii="ADLaM Display" w:hAnsi="ADLaM Display" w:cs="ADLaM Display"/>
        </w:rPr>
        <w:t xml:space="preserve">So I just cleaned the things I see fall of the table </w:t>
      </w:r>
      <w:r w:rsidR="00725628" w:rsidRPr="00F1724D">
        <w:rPr>
          <w:rFonts w:ascii="ADLaM Display" w:hAnsi="ADLaM Display" w:cs="ADLaM Display"/>
        </w:rPr>
        <w:t>which</w:t>
      </w:r>
      <w:r w:rsidRPr="00F1724D">
        <w:rPr>
          <w:rFonts w:ascii="ADLaM Display" w:hAnsi="ADLaM Display" w:cs="ADLaM Display"/>
        </w:rPr>
        <w:t xml:space="preserve"> I called cooking </w:t>
      </w:r>
      <w:r w:rsidR="003272B1" w:rsidRPr="00F1724D">
        <w:rPr>
          <w:rFonts w:ascii="ADLaM Display" w:hAnsi="ADLaM Display" w:cs="ADLaM Display"/>
        </w:rPr>
        <w:t>debris</w:t>
      </w:r>
      <w:r w:rsidR="00725628" w:rsidRPr="00F1724D">
        <w:rPr>
          <w:rFonts w:ascii="ADLaM Display" w:hAnsi="ADLaM Display" w:cs="ADLaM Display"/>
        </w:rPr>
        <w:t xml:space="preserve"> in the area were cooking I didn’t planned to clean other group area but I did.</w:t>
      </w:r>
    </w:p>
    <w:p w14:paraId="4547D2BF" w14:textId="3A34E4B2" w:rsidR="0076000A" w:rsidRDefault="0076000A" w:rsidP="00DB1503">
      <w:pPr>
        <w:pStyle w:val="Quote"/>
        <w:ind w:left="0"/>
      </w:pPr>
    </w:p>
    <w:p w14:paraId="73F32D82" w14:textId="083252B6" w:rsidR="0076000A" w:rsidRDefault="00C869C9">
      <w:pPr>
        <w:rPr>
          <w:rFonts w:asciiTheme="majorHAnsi" w:hAnsiTheme="majorHAnsi"/>
          <w:i/>
          <w:iCs/>
          <w:color w:val="0072C6" w:themeColor="accen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AA20B7C" wp14:editId="22F41A66">
                <wp:simplePos x="0" y="0"/>
                <wp:positionH relativeFrom="column">
                  <wp:posOffset>-391160</wp:posOffset>
                </wp:positionH>
                <wp:positionV relativeFrom="paragraph">
                  <wp:posOffset>550545</wp:posOffset>
                </wp:positionV>
                <wp:extent cx="8260080" cy="1786255"/>
                <wp:effectExtent l="19050" t="1543050" r="26670" b="1547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2266">
                          <a:off x="0" y="0"/>
                          <a:ext cx="8260080" cy="178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804D3" id="Rectangle 10" o:spid="_x0000_s1026" style="position:absolute;margin-left:-30.8pt;margin-top:43.35pt;width:650.4pt;height:140.65pt;rotation:-1483008fd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" fillcolor="#f98723 [3205]" strokecolor="#281301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13FC76" wp14:editId="08E90776">
                <wp:simplePos x="0" y="0"/>
                <wp:positionH relativeFrom="column">
                  <wp:posOffset>-1724660</wp:posOffset>
                </wp:positionH>
                <wp:positionV relativeFrom="paragraph">
                  <wp:posOffset>393065</wp:posOffset>
                </wp:positionV>
                <wp:extent cx="8260080" cy="1786255"/>
                <wp:effectExtent l="0" t="1847850" r="0" b="18522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502">
                          <a:off x="0" y="0"/>
                          <a:ext cx="8260080" cy="178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5745D" id="Rectangle 9" o:spid="_x0000_s1026" style="position:absolute;margin-left:-135.8pt;margin-top:30.95pt;width:650.4pt;height:140.65pt;rotation:1833372fd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" fillcolor="#f98723 [3205]" strokecolor="#281301 [485]" strokeweight="1pt"/>
            </w:pict>
          </mc:Fallback>
        </mc:AlternateContent>
      </w:r>
    </w:p>
    <w:p w14:paraId="5C32C2DC" w14:textId="08229BB4" w:rsidR="00C84B06" w:rsidRPr="000B2FE0" w:rsidRDefault="00A86B3D" w:rsidP="000B2FE0">
      <w:pPr>
        <w:pStyle w:val="Quote"/>
        <w:ind w:left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38002A" wp14:editId="19B42D01">
            <wp:simplePos x="0" y="0"/>
            <wp:positionH relativeFrom="column">
              <wp:posOffset>-337185</wp:posOffset>
            </wp:positionH>
            <wp:positionV relativeFrom="paragraph">
              <wp:posOffset>247650</wp:posOffset>
            </wp:positionV>
            <wp:extent cx="4318635" cy="2396490"/>
            <wp:effectExtent l="247650" t="247650" r="253365" b="2514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396490"/>
                    </a:xfrm>
                    <a:prstGeom prst="rect">
                      <a:avLst/>
                    </a:prstGeom>
                    <a:ln w="3556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DAE">
        <w:rPr>
          <w:noProof/>
        </w:rPr>
        <w:drawing>
          <wp:anchor distT="0" distB="0" distL="114300" distR="114300" simplePos="0" relativeHeight="251661312" behindDoc="0" locked="0" layoutInCell="1" allowOverlap="1" wp14:anchorId="456ADBF9" wp14:editId="32BBF234">
            <wp:simplePos x="0" y="0"/>
            <wp:positionH relativeFrom="column">
              <wp:posOffset>-476250</wp:posOffset>
            </wp:positionH>
            <wp:positionV relativeFrom="paragraph">
              <wp:posOffset>3025775</wp:posOffset>
            </wp:positionV>
            <wp:extent cx="3581400" cy="4937760"/>
            <wp:effectExtent l="247650" t="247650" r="247650" b="262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37760"/>
                    </a:xfrm>
                    <a:prstGeom prst="rect">
                      <a:avLst/>
                    </a:prstGeom>
                    <a:ln w="3556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E30">
        <w:rPr>
          <w:noProof/>
        </w:rPr>
        <w:drawing>
          <wp:anchor distT="0" distB="0" distL="114300" distR="114300" simplePos="0" relativeHeight="251660288" behindDoc="0" locked="0" layoutInCell="1" allowOverlap="1" wp14:anchorId="2AF7F330" wp14:editId="15EB2D0E">
            <wp:simplePos x="0" y="0"/>
            <wp:positionH relativeFrom="column">
              <wp:posOffset>3119755</wp:posOffset>
            </wp:positionH>
            <wp:positionV relativeFrom="paragraph">
              <wp:posOffset>4425950</wp:posOffset>
            </wp:positionV>
            <wp:extent cx="3754755" cy="2396490"/>
            <wp:effectExtent l="279083" t="273367" r="277177" b="277178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4755" cy="2396490"/>
                    </a:xfrm>
                    <a:prstGeom prst="rect">
                      <a:avLst/>
                    </a:prstGeom>
                    <a:ln w="3556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84B06" w:rsidRPr="000B2FE0" w:rsidSect="001F0925">
      <w:pgSz w:w="12240" w:h="15840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FA103" w14:textId="77777777" w:rsidR="005D00C8" w:rsidRDefault="005D00C8">
      <w:pPr>
        <w:spacing w:before="0" w:after="0" w:line="240" w:lineRule="auto"/>
      </w:pPr>
      <w:r>
        <w:separator/>
      </w:r>
    </w:p>
    <w:p w14:paraId="6240EC8B" w14:textId="77777777" w:rsidR="005D00C8" w:rsidRDefault="005D00C8"/>
  </w:endnote>
  <w:endnote w:type="continuationSeparator" w:id="0">
    <w:p w14:paraId="216FC81A" w14:textId="77777777" w:rsidR="005D00C8" w:rsidRDefault="005D00C8">
      <w:pPr>
        <w:spacing w:before="0" w:after="0" w:line="240" w:lineRule="auto"/>
      </w:pPr>
      <w:r>
        <w:continuationSeparator/>
      </w:r>
    </w:p>
    <w:p w14:paraId="585C44D1" w14:textId="77777777" w:rsidR="005D00C8" w:rsidRDefault="005D00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5939E" w14:textId="77777777" w:rsidR="005D00C8" w:rsidRDefault="005D00C8">
      <w:pPr>
        <w:spacing w:before="0" w:after="0" w:line="240" w:lineRule="auto"/>
      </w:pPr>
      <w:r>
        <w:separator/>
      </w:r>
    </w:p>
    <w:p w14:paraId="671CDD14" w14:textId="77777777" w:rsidR="005D00C8" w:rsidRDefault="005D00C8"/>
  </w:footnote>
  <w:footnote w:type="continuationSeparator" w:id="0">
    <w:p w14:paraId="74AE26FD" w14:textId="77777777" w:rsidR="005D00C8" w:rsidRDefault="005D00C8">
      <w:pPr>
        <w:spacing w:before="0" w:after="0" w:line="240" w:lineRule="auto"/>
      </w:pPr>
      <w:r>
        <w:continuationSeparator/>
      </w:r>
    </w:p>
    <w:p w14:paraId="581ABA82" w14:textId="77777777" w:rsidR="005D00C8" w:rsidRDefault="005D00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644362">
    <w:abstractNumId w:val="1"/>
  </w:num>
  <w:num w:numId="2" w16cid:durableId="682896948">
    <w:abstractNumId w:val="3"/>
  </w:num>
  <w:num w:numId="3" w16cid:durableId="353114668">
    <w:abstractNumId w:val="0"/>
  </w:num>
  <w:num w:numId="4" w16cid:durableId="67658913">
    <w:abstractNumId w:val="5"/>
  </w:num>
  <w:num w:numId="5" w16cid:durableId="931475144">
    <w:abstractNumId w:val="4"/>
  </w:num>
  <w:num w:numId="6" w16cid:durableId="831601116">
    <w:abstractNumId w:val="6"/>
  </w:num>
  <w:num w:numId="7" w16cid:durableId="496267500">
    <w:abstractNumId w:val="2"/>
  </w:num>
  <w:num w:numId="8" w16cid:durableId="3786722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503"/>
    <w:rsid w:val="00012F73"/>
    <w:rsid w:val="000879B2"/>
    <w:rsid w:val="000B2FE0"/>
    <w:rsid w:val="0010397C"/>
    <w:rsid w:val="00146CF6"/>
    <w:rsid w:val="00150085"/>
    <w:rsid w:val="001B748D"/>
    <w:rsid w:val="001F0925"/>
    <w:rsid w:val="002F6DAE"/>
    <w:rsid w:val="00300BE3"/>
    <w:rsid w:val="003272B1"/>
    <w:rsid w:val="003665B4"/>
    <w:rsid w:val="00380DF5"/>
    <w:rsid w:val="0038633C"/>
    <w:rsid w:val="003A0817"/>
    <w:rsid w:val="00401F31"/>
    <w:rsid w:val="004614B0"/>
    <w:rsid w:val="0047433A"/>
    <w:rsid w:val="0052179D"/>
    <w:rsid w:val="005269D1"/>
    <w:rsid w:val="005D00C8"/>
    <w:rsid w:val="005F421C"/>
    <w:rsid w:val="00612536"/>
    <w:rsid w:val="00661058"/>
    <w:rsid w:val="006F1BB7"/>
    <w:rsid w:val="006F4C60"/>
    <w:rsid w:val="00724EFE"/>
    <w:rsid w:val="00725628"/>
    <w:rsid w:val="0076000A"/>
    <w:rsid w:val="00782CDD"/>
    <w:rsid w:val="00810CEF"/>
    <w:rsid w:val="00891C43"/>
    <w:rsid w:val="009C4242"/>
    <w:rsid w:val="009C6E30"/>
    <w:rsid w:val="00A02B44"/>
    <w:rsid w:val="00A86B3D"/>
    <w:rsid w:val="00AB63F8"/>
    <w:rsid w:val="00AE12F7"/>
    <w:rsid w:val="00B25C2D"/>
    <w:rsid w:val="00B82F72"/>
    <w:rsid w:val="00C84B06"/>
    <w:rsid w:val="00C869C9"/>
    <w:rsid w:val="00CA0C08"/>
    <w:rsid w:val="00CD59C1"/>
    <w:rsid w:val="00D84EF4"/>
    <w:rsid w:val="00DB1503"/>
    <w:rsid w:val="00E01B00"/>
    <w:rsid w:val="00E95762"/>
    <w:rsid w:val="00F1724D"/>
    <w:rsid w:val="00F30225"/>
    <w:rsid w:val="00F40108"/>
    <w:rsid w:val="00F7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E6C89A9"/>
  <w15:chartTrackingRefBased/>
  <w15:docId w15:val="{C82C1CB7-8138-234C-804B-DE15E2D0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F421C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F421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F42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theme" Target="theme/theme1.xml" /><Relationship Id="rId5" Type="http://schemas.openxmlformats.org/officeDocument/2006/relationships/footnotes" Target="footnotes.xm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C693E5BA-9742-3A4E-A515-0F911F9F42E3%7dtf50002024.dotx" TargetMode="External" 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%7bC693E5BA-9742-3A4E-A515-0F911F9F42E3%7dtf50002024.dotx</Template>
  <TotalTime>33</TotalTime>
  <Pages>2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rhyzensb@gmail.com</dc:creator>
  <cp:keywords/>
  <dc:description/>
  <cp:lastModifiedBy>rhyzensb@gmail.com</cp:lastModifiedBy>
  <cp:revision>50</cp:revision>
  <dcterms:created xsi:type="dcterms:W3CDTF">2023-10-17T20:19:00Z</dcterms:created>
  <dcterms:modified xsi:type="dcterms:W3CDTF">2023-10-17T20:53:00Z</dcterms:modified>
</cp:coreProperties>
</file>